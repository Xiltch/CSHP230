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alias w:val="Author"/>
        <w:tag w:val=""/>
        <w:id w:val="-1096469053"/>
        <w:placeholder>
          <w:docPart w:val="9A27ECB6EB8049A9ACDDC30303ABE5C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p w14:paraId="6621C223" w14:textId="77777777" w:rsidR="00A21B12" w:rsidRDefault="00A21B12" w:rsidP="00A21B12">
          <w:pPr>
            <w:spacing w:after="0"/>
          </w:pPr>
          <w:r>
            <w:t>Jonathan Tweedle</w:t>
          </w:r>
        </w:p>
      </w:sdtContent>
    </w:sdt>
    <w:sdt>
      <w:sdtPr>
        <w:alias w:val="Publish Date"/>
        <w:tag w:val=""/>
        <w:id w:val="1165818704"/>
        <w:placeholder>
          <w:docPart w:val="63685FE7CE6E48EF8543A67B0CB9472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6-26T00:00:00Z">
          <w:dateFormat w:val="yyyy/MM/dd"/>
          <w:lid w:val="en-ZA"/>
          <w:storeMappedDataAs w:val="dateTime"/>
          <w:calendar w:val="gregorian"/>
        </w:date>
      </w:sdtPr>
      <w:sdtEndPr/>
      <w:sdtContent>
        <w:p w14:paraId="3821A390" w14:textId="3010483C" w:rsidR="00A21B12" w:rsidRDefault="008505B4" w:rsidP="00A21B12">
          <w:pPr>
            <w:spacing w:after="0"/>
          </w:pPr>
          <w:r>
            <w:t>2019/06/26</w:t>
          </w:r>
        </w:p>
      </w:sdtContent>
    </w:sdt>
    <w:p w14:paraId="7D8CA5E6" w14:textId="77777777" w:rsidR="00A21B12" w:rsidRDefault="00A21B12" w:rsidP="00A21B12">
      <w:pPr>
        <w:spacing w:after="0"/>
      </w:pPr>
      <w:fldSimple w:instr=" DOCPROPERTY  Course  \* MERGEFORMAT ">
        <w:r w:rsidR="009E5D63">
          <w:t>CSHP 230 B Su 19: Web Applications In C#</w:t>
        </w:r>
      </w:fldSimple>
    </w:p>
    <w:p w14:paraId="17C5598D" w14:textId="3B691C4C" w:rsidR="00A21B12" w:rsidRDefault="007007CC" w:rsidP="00A21B12">
      <w:pPr>
        <w:spacing w:after="0"/>
      </w:pPr>
      <w:sdt>
        <w:sdtPr>
          <w:alias w:val="Subject"/>
          <w:tag w:val=""/>
          <w:id w:val="195055479"/>
          <w:placeholder>
            <w:docPart w:val="0FE05BBCF6914DF7B5A2B79D2F71292D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r w:rsidR="008505B4">
            <w:t>Assignment 04</w:t>
          </w:r>
        </w:sdtContent>
      </w:sdt>
    </w:p>
    <w:sdt>
      <w:sdtPr>
        <w:alias w:val="Title"/>
        <w:tag w:val=""/>
        <w:id w:val="1846897385"/>
        <w:placeholder>
          <w:docPart w:val="51B194C12DE1485098574193B2E41412"/>
        </w:placeholder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p w14:paraId="09092668" w14:textId="77777777" w:rsidR="00A21B12" w:rsidRPr="00FF288C" w:rsidRDefault="00A21B12" w:rsidP="00A21B12">
          <w:pPr>
            <w:pStyle w:val="Title"/>
          </w:pPr>
          <w:r w:rsidRPr="00A21B12">
            <w:t>[Title]</w:t>
          </w:r>
        </w:p>
      </w:sdtContent>
    </w:sdt>
    <w:p w14:paraId="3F130F64" w14:textId="77777777" w:rsidR="00A21B12" w:rsidRPr="00A21B12" w:rsidRDefault="00A21B12" w:rsidP="00A21B12">
      <w:pPr>
        <w:pStyle w:val="Heading1"/>
      </w:pPr>
      <w:r>
        <w:t>Introduction</w:t>
      </w:r>
    </w:p>
    <w:p w14:paraId="59423E3A" w14:textId="29F43B25" w:rsidR="00A21B12" w:rsidRDefault="00A21B12" w:rsidP="00A21B12">
      <w:pPr>
        <w:pStyle w:val="Heading1"/>
      </w:pPr>
      <w:r>
        <w:t>Topic 1</w:t>
      </w:r>
    </w:p>
    <w:p w14:paraId="198DC719" w14:textId="051D4517" w:rsidR="00093C27" w:rsidRPr="00093C27" w:rsidRDefault="00093C27" w:rsidP="00093C27">
      <w:pPr>
        <w:tabs>
          <w:tab w:val="left" w:pos="1148"/>
        </w:tabs>
      </w:pPr>
      <w:r>
        <w:tab/>
      </w:r>
    </w:p>
    <w:p w14:paraId="64D15A99" w14:textId="77777777" w:rsidR="00A21B12" w:rsidRDefault="00A21B12" w:rsidP="00093C27">
      <w:pPr>
        <w:pStyle w:val="Figure"/>
      </w:pPr>
      <w:r>
        <w:drawing>
          <wp:inline distT="0" distB="0" distL="0" distR="0" wp14:anchorId="37865B94" wp14:editId="3874073F">
            <wp:extent cx="5731510" cy="36302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8D83D6" w14:textId="77777777" w:rsidR="00A21B12" w:rsidRPr="00FF288C" w:rsidRDefault="00A21B12" w:rsidP="00093C27">
      <w:pPr>
        <w:pStyle w:val="Figure"/>
      </w:pPr>
      <w:r>
        <w:t>Figure 1: I am all alone</w:t>
      </w:r>
    </w:p>
    <w:p w14:paraId="3A38D0C2" w14:textId="77777777" w:rsidR="007A63C0" w:rsidRDefault="007A63C0" w:rsidP="00093C27">
      <w:pPr>
        <w:pStyle w:val="Figure"/>
      </w:pPr>
    </w:p>
    <w:p w14:paraId="462516B3" w14:textId="361B08AB" w:rsidR="00CD2846" w:rsidRDefault="00CD2846" w:rsidP="00093C27">
      <w:pPr>
        <w:pStyle w:val="Figure"/>
      </w:pPr>
      <w:r>
        <w:drawing>
          <wp:inline distT="0" distB="0" distL="0" distR="0" wp14:anchorId="395FDA7C" wp14:editId="57822039">
            <wp:extent cx="4581525" cy="13570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40" cy="136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596B" w14:textId="77777777" w:rsidR="009B56FF" w:rsidRPr="00CD2846" w:rsidRDefault="009B56FF" w:rsidP="00093C27">
      <w:pPr>
        <w:pStyle w:val="Figure"/>
      </w:pPr>
    </w:p>
    <w:p w14:paraId="153894A7" w14:textId="28695091" w:rsidR="00093C27" w:rsidRDefault="00093C27" w:rsidP="00093C27">
      <w:pPr>
        <w:pStyle w:val="Figure"/>
      </w:pPr>
      <w:r>
        <w:drawing>
          <wp:inline distT="0" distB="0" distL="0" distR="0" wp14:anchorId="338F3B07" wp14:editId="7878FC53">
            <wp:extent cx="6840855" cy="1052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93A7" w14:textId="77777777" w:rsidR="005872EC" w:rsidRDefault="005872EC" w:rsidP="00093C27">
      <w:pPr>
        <w:pStyle w:val="Figure"/>
      </w:pPr>
    </w:p>
    <w:p w14:paraId="23E7C03B" w14:textId="16542F0A" w:rsidR="00093C27" w:rsidRDefault="00093C27" w:rsidP="00093C27">
      <w:pPr>
        <w:pStyle w:val="Figure"/>
      </w:pPr>
      <w:r>
        <w:lastRenderedPageBreak/>
        <w:drawing>
          <wp:inline distT="0" distB="0" distL="0" distR="0" wp14:anchorId="135F49B5" wp14:editId="4EBCE029">
            <wp:extent cx="6840855" cy="83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4A28" w14:textId="40E16AB9" w:rsidR="00093C27" w:rsidRDefault="00093C27" w:rsidP="00093C27">
      <w:pPr>
        <w:pStyle w:val="Figure"/>
      </w:pPr>
    </w:p>
    <w:p w14:paraId="78D4B317" w14:textId="59D38618" w:rsidR="005872EC" w:rsidRDefault="005872EC" w:rsidP="00093C27">
      <w:pPr>
        <w:pStyle w:val="Figure"/>
      </w:pPr>
      <w:r>
        <w:drawing>
          <wp:inline distT="0" distB="0" distL="0" distR="0" wp14:anchorId="3BE2B4C4" wp14:editId="6BF51C64">
            <wp:extent cx="1711642" cy="145723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805"/>
                    <a:stretch/>
                  </pic:blipFill>
                  <pic:spPr bwMode="auto">
                    <a:xfrm>
                      <a:off x="0" y="0"/>
                      <a:ext cx="1719584" cy="146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2235" w14:textId="77777777" w:rsidR="005872EC" w:rsidRDefault="005872EC" w:rsidP="00093C27">
      <w:pPr>
        <w:pStyle w:val="Figure"/>
      </w:pPr>
    </w:p>
    <w:p w14:paraId="22C81B31" w14:textId="12E7778A" w:rsidR="005872EC" w:rsidRDefault="005872EC" w:rsidP="00093C27">
      <w:pPr>
        <w:pStyle w:val="Figure"/>
      </w:pPr>
      <w:r>
        <w:drawing>
          <wp:inline distT="0" distB="0" distL="0" distR="0" wp14:anchorId="2B7D4FD8" wp14:editId="7C6B8A82">
            <wp:extent cx="1581150" cy="1447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04604" cy="14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981D" w14:textId="265853CA" w:rsidR="005872EC" w:rsidRDefault="005872EC" w:rsidP="00093C27">
      <w:pPr>
        <w:pStyle w:val="Figure"/>
      </w:pPr>
    </w:p>
    <w:p w14:paraId="25933CEF" w14:textId="56BE9736" w:rsidR="005872EC" w:rsidRDefault="005872EC" w:rsidP="00093C27">
      <w:pPr>
        <w:pStyle w:val="Figure"/>
      </w:pPr>
      <w:r>
        <w:drawing>
          <wp:inline distT="0" distB="0" distL="0" distR="0" wp14:anchorId="68BBD572" wp14:editId="0D6E4180">
            <wp:extent cx="6840855" cy="980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231" w14:textId="4957D648" w:rsidR="005872EC" w:rsidRDefault="005872EC" w:rsidP="00093C27">
      <w:pPr>
        <w:pStyle w:val="Figure"/>
      </w:pPr>
    </w:p>
    <w:p w14:paraId="49C46B96" w14:textId="7798CF7F" w:rsidR="005872EC" w:rsidRDefault="006433CC" w:rsidP="00093C27">
      <w:pPr>
        <w:pStyle w:val="Figure"/>
      </w:pPr>
      <w:r>
        <w:lastRenderedPageBreak/>
        <w:drawing>
          <wp:inline distT="0" distB="0" distL="0" distR="0" wp14:anchorId="3C5D4501" wp14:editId="00BE4854">
            <wp:extent cx="6840855" cy="5033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512499D" w14:textId="77777777" w:rsidR="00093C27" w:rsidRDefault="00093C27" w:rsidP="00093C27">
      <w:pPr>
        <w:pStyle w:val="Figure"/>
      </w:pPr>
    </w:p>
    <w:p w14:paraId="3E6F01FC" w14:textId="29BF1DD2" w:rsidR="00A21B12" w:rsidRDefault="00A21B12" w:rsidP="00093C27">
      <w:pPr>
        <w:pStyle w:val="Heading1"/>
      </w:pPr>
      <w:r>
        <w:t>Summary</w:t>
      </w:r>
    </w:p>
    <w:p w14:paraId="43ABF943" w14:textId="77777777" w:rsidR="00DA6799" w:rsidRPr="00A21B12" w:rsidRDefault="00DA6799" w:rsidP="00A21B12"/>
    <w:sectPr w:rsidR="00DA6799" w:rsidRPr="00A21B12" w:rsidSect="004137B0">
      <w:pgSz w:w="11906" w:h="16838"/>
      <w:pgMar w:top="568" w:right="566" w:bottom="709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D63"/>
    <w:rsid w:val="00093C27"/>
    <w:rsid w:val="004137B0"/>
    <w:rsid w:val="005872EC"/>
    <w:rsid w:val="006433CC"/>
    <w:rsid w:val="007007CC"/>
    <w:rsid w:val="007A63C0"/>
    <w:rsid w:val="008505B4"/>
    <w:rsid w:val="009B56FF"/>
    <w:rsid w:val="009E5D63"/>
    <w:rsid w:val="00A21B12"/>
    <w:rsid w:val="00A56572"/>
    <w:rsid w:val="00C3747E"/>
    <w:rsid w:val="00CD2846"/>
    <w:rsid w:val="00CF06CF"/>
    <w:rsid w:val="00DA6799"/>
    <w:rsid w:val="00F33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CEFFC"/>
  <w15:chartTrackingRefBased/>
  <w15:docId w15:val="{CCFF7B62-9C31-4CD5-A0DF-4668BC5CD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B12"/>
  </w:style>
  <w:style w:type="paragraph" w:styleId="Heading1">
    <w:name w:val="heading 1"/>
    <w:basedOn w:val="Normal"/>
    <w:next w:val="Normal"/>
    <w:link w:val="Heading1Char"/>
    <w:uiPriority w:val="9"/>
    <w:qFormat/>
    <w:rsid w:val="00A21B12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B12"/>
    <w:pPr>
      <w:keepNext/>
      <w:keepLines/>
      <w:spacing w:before="40" w:after="24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A6799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A21B1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1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21B1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1B12"/>
    <w:rPr>
      <w:rFonts w:asciiTheme="majorHAnsi" w:eastAsiaTheme="majorEastAsia" w:hAnsiTheme="majorHAnsi" w:cstheme="majorBidi"/>
      <w:sz w:val="26"/>
      <w:szCs w:val="26"/>
    </w:rPr>
  </w:style>
  <w:style w:type="paragraph" w:customStyle="1" w:styleId="Figure">
    <w:name w:val="Figure"/>
    <w:basedOn w:val="Normal"/>
    <w:link w:val="FigureChar"/>
    <w:qFormat/>
    <w:rsid w:val="00A21B12"/>
    <w:pPr>
      <w:spacing w:after="240"/>
      <w:contextualSpacing/>
    </w:pPr>
    <w:rPr>
      <w:i/>
      <w:iCs/>
      <w:noProof/>
      <w:sz w:val="18"/>
      <w:szCs w:val="18"/>
    </w:rPr>
  </w:style>
  <w:style w:type="character" w:customStyle="1" w:styleId="FigureChar">
    <w:name w:val="Figure Char"/>
    <w:basedOn w:val="DefaultParagraphFont"/>
    <w:link w:val="Figure"/>
    <w:rsid w:val="00A21B12"/>
    <w:rPr>
      <w:i/>
      <w:iCs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ltch\Documents\Custom%20Office%20Templates\UW%20CSHP230%20Assignment%20Submissi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A27ECB6EB8049A9ACDDC30303ABE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2A808-0A3E-439A-8153-21793D7BB932}"/>
      </w:docPartPr>
      <w:docPartBody>
        <w:p w:rsidR="00000000" w:rsidRDefault="00645312">
          <w:pPr>
            <w:pStyle w:val="9A27ECB6EB8049A9ACDDC30303ABE5CE"/>
          </w:pPr>
          <w:r w:rsidRPr="00271607">
            <w:rPr>
              <w:rStyle w:val="PlaceholderText"/>
            </w:rPr>
            <w:t>[Author]</w:t>
          </w:r>
        </w:p>
      </w:docPartBody>
    </w:docPart>
    <w:docPart>
      <w:docPartPr>
        <w:name w:val="63685FE7CE6E48EF8543A67B0CB947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4E665A-3EEE-48C6-907B-0488129BB6BD}"/>
      </w:docPartPr>
      <w:docPartBody>
        <w:p w:rsidR="00000000" w:rsidRDefault="00645312">
          <w:pPr>
            <w:pStyle w:val="63685FE7CE6E48EF8543A67B0CB9472F"/>
          </w:pPr>
          <w:r w:rsidRPr="00271607">
            <w:rPr>
              <w:rStyle w:val="PlaceholderText"/>
            </w:rPr>
            <w:t>[Publish Date]</w:t>
          </w:r>
        </w:p>
      </w:docPartBody>
    </w:docPart>
    <w:docPart>
      <w:docPartPr>
        <w:name w:val="0FE05BBCF6914DF7B5A2B79D2F7129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8B738-8A49-4EF7-9F68-901D17689F7B}"/>
      </w:docPartPr>
      <w:docPartBody>
        <w:p w:rsidR="00000000" w:rsidRDefault="00645312">
          <w:pPr>
            <w:pStyle w:val="0FE05BBCF6914DF7B5A2B79D2F71292D"/>
          </w:pPr>
          <w:r w:rsidRPr="00271607">
            <w:rPr>
              <w:rStyle w:val="PlaceholderText"/>
            </w:rPr>
            <w:t>[Subject]</w:t>
          </w:r>
        </w:p>
      </w:docPartBody>
    </w:docPart>
    <w:docPart>
      <w:docPartPr>
        <w:name w:val="51B194C12DE1485098574193B2E414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E5C12-A613-41A8-AB13-BDEA9DB8AD93}"/>
      </w:docPartPr>
      <w:docPartBody>
        <w:p w:rsidR="00000000" w:rsidRDefault="00645312">
          <w:pPr>
            <w:pStyle w:val="51B194C12DE1485098574193B2E41412"/>
          </w:pPr>
          <w:r w:rsidRPr="0027160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312"/>
    <w:rsid w:val="0064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A27ECB6EB8049A9ACDDC30303ABE5CE">
    <w:name w:val="9A27ECB6EB8049A9ACDDC30303ABE5CE"/>
  </w:style>
  <w:style w:type="paragraph" w:customStyle="1" w:styleId="63685FE7CE6E48EF8543A67B0CB9472F">
    <w:name w:val="63685FE7CE6E48EF8543A67B0CB9472F"/>
  </w:style>
  <w:style w:type="paragraph" w:customStyle="1" w:styleId="0FE05BBCF6914DF7B5A2B79D2F71292D">
    <w:name w:val="0FE05BBCF6914DF7B5A2B79D2F71292D"/>
  </w:style>
  <w:style w:type="paragraph" w:customStyle="1" w:styleId="51B194C12DE1485098574193B2E41412">
    <w:name w:val="51B194C12DE1485098574193B2E414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2019-06-26T00:00:00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UW CSHP230 Assignment Submission.dotx</Template>
  <TotalTime>29</TotalTime>
  <Pages>3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Assignment 04</dc:subject>
  <dc:creator>Jonathan Tweedle</dc:creator>
  <cp:keywords/>
  <dc:description/>
  <cp:lastModifiedBy>Jonathan Tweedle</cp:lastModifiedBy>
  <cp:revision>7</cp:revision>
  <dcterms:created xsi:type="dcterms:W3CDTF">2019-07-16T02:20:00Z</dcterms:created>
  <dcterms:modified xsi:type="dcterms:W3CDTF">2019-07-16T02:49:00Z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urse">
    <vt:lpwstr>CSHP 230 B Su 19: Web Applications In C#</vt:lpwstr>
  </property>
</Properties>
</file>